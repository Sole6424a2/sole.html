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60C51" w14:textId="5987980A" w:rsidR="0034065B" w:rsidRDefault="00950D76">
      <w:r>
        <w:rPr>
          <w:noProof/>
        </w:rPr>
        <w:drawing>
          <wp:inline distT="0" distB="0" distL="0" distR="0" wp14:anchorId="6FEA5B8C" wp14:editId="07E6FC0C">
            <wp:extent cx="5934075" cy="7915275"/>
            <wp:effectExtent l="0" t="0" r="9525" b="9525"/>
            <wp:docPr id="23935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065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E77D6" w14:textId="77777777" w:rsidR="00476EE9" w:rsidRDefault="00476EE9" w:rsidP="00950D76">
      <w:pPr>
        <w:spacing w:after="0" w:line="240" w:lineRule="auto"/>
      </w:pPr>
      <w:r>
        <w:separator/>
      </w:r>
    </w:p>
  </w:endnote>
  <w:endnote w:type="continuationSeparator" w:id="0">
    <w:p w14:paraId="7BAB33F1" w14:textId="77777777" w:rsidR="00476EE9" w:rsidRDefault="00476EE9" w:rsidP="00950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44DCF" w14:textId="77777777" w:rsidR="00950D76" w:rsidRDefault="00950D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C7122" w14:textId="77777777" w:rsidR="00950D76" w:rsidRDefault="00950D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A38F8" w14:textId="77777777" w:rsidR="00950D76" w:rsidRDefault="00950D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216EE2" w14:textId="77777777" w:rsidR="00476EE9" w:rsidRDefault="00476EE9" w:rsidP="00950D76">
      <w:pPr>
        <w:spacing w:after="0" w:line="240" w:lineRule="auto"/>
      </w:pPr>
      <w:r>
        <w:separator/>
      </w:r>
    </w:p>
  </w:footnote>
  <w:footnote w:type="continuationSeparator" w:id="0">
    <w:p w14:paraId="4F0B67C7" w14:textId="77777777" w:rsidR="00476EE9" w:rsidRDefault="00476EE9" w:rsidP="00950D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D645B" w14:textId="77777777" w:rsidR="00950D76" w:rsidRDefault="00950D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4F94C" w14:textId="36737F4A" w:rsidR="00950D76" w:rsidRDefault="00950D76">
    <w:pPr>
      <w:pStyle w:val="Header"/>
    </w:pPr>
    <w:r w:rsidRPr="00950D76">
      <w:t>"https://i.postimg.cc/yNdygcw1/Whats-App-kil-2025-05-02-saat-20-50-12-813d3b7e.jpg"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C3C56B" w14:textId="77777777" w:rsidR="00950D76" w:rsidRDefault="00950D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D76"/>
    <w:rsid w:val="0034065B"/>
    <w:rsid w:val="00476EE9"/>
    <w:rsid w:val="005D2C97"/>
    <w:rsid w:val="0095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4C041"/>
  <w15:chartTrackingRefBased/>
  <w15:docId w15:val="{91B7534E-926A-4D48-8CF6-93FC25B52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50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D76"/>
  </w:style>
  <w:style w:type="paragraph" w:styleId="Footer">
    <w:name w:val="footer"/>
    <w:basedOn w:val="Normal"/>
    <w:link w:val="FooterChar"/>
    <w:uiPriority w:val="99"/>
    <w:unhideWhenUsed/>
    <w:rsid w:val="00950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root\Office16\1033\QuickStyles\word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word2013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Farid Jabrailov</cp:lastModifiedBy>
  <cp:revision>1</cp:revision>
  <dcterms:created xsi:type="dcterms:W3CDTF">2025-05-02T17:52:00Z</dcterms:created>
  <dcterms:modified xsi:type="dcterms:W3CDTF">2025-05-02T17:54:00Z</dcterms:modified>
</cp:coreProperties>
</file>